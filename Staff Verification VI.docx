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574114" w14:textId="77777777" w:rsidR="00D77EBA" w:rsidRPr="00941513" w:rsidRDefault="00D77EBA" w:rsidP="00D77EBA"/>
    <w:tbl>
      <w:tblPr>
        <w:tblW w:w="11160" w:type="dxa"/>
        <w:tblInd w:w="-1062" w:type="dxa"/>
        <w:tblLayout w:type="fixed"/>
        <w:tblLook w:val="0000" w:firstRow="0" w:lastRow="0" w:firstColumn="0" w:lastColumn="0" w:noHBand="0" w:noVBand="0"/>
      </w:tblPr>
      <w:tblGrid>
        <w:gridCol w:w="4950"/>
        <w:gridCol w:w="6210"/>
      </w:tblGrid>
      <w:tr w:rsidR="00AB0D6D" w:rsidRPr="000B1F27" w14:paraId="53A9821E" w14:textId="77777777" w:rsidTr="00F351A5">
        <w:trPr>
          <w:trHeight w:val="1052"/>
        </w:trPr>
        <w:tc>
          <w:tcPr>
            <w:tcW w:w="4950" w:type="dxa"/>
          </w:tcPr>
          <w:p w14:paraId="4D6876B4" w14:textId="77777777" w:rsidR="00AB0D6D" w:rsidRPr="001B6E58" w:rsidRDefault="006D4173" w:rsidP="002D28FB">
            <w:pPr>
              <w:spacing w:before="60"/>
              <w:jc w:val="center"/>
              <w:rPr>
                <w:rFonts w:ascii="Arial" w:hAnsi="Arial" w:cs="Arial"/>
                <w:b/>
                <w:sz w:val="22"/>
                <w:szCs w:val="22"/>
              </w:rPr>
            </w:pPr>
            <w:r w:rsidRPr="001B6E58">
              <w:rPr>
                <w:rFonts w:ascii="Arial" w:hAnsi="Arial" w:cs="Arial"/>
                <w:b/>
                <w:sz w:val="22"/>
                <w:szCs w:val="22"/>
              </w:rPr>
              <w:t>CÔNG TY TNHH PHẦN MỀM FPT</w:t>
            </w:r>
          </w:p>
          <w:p w14:paraId="3B9EBA72" w14:textId="77777777" w:rsidR="00AB0D6D" w:rsidRPr="000B1F27" w:rsidRDefault="00AB0D6D" w:rsidP="002D28FB">
            <w:pPr>
              <w:spacing w:before="60" w:line="216" w:lineRule="auto"/>
              <w:jc w:val="center"/>
              <w:rPr>
                <w:rFonts w:ascii="Arial" w:hAnsi="Arial" w:cs="Arial"/>
                <w:sz w:val="22"/>
                <w:szCs w:val="22"/>
              </w:rPr>
            </w:pPr>
          </w:p>
          <w:p w14:paraId="53638633" w14:textId="77777777" w:rsidR="00AB0D6D" w:rsidRPr="000B1F27" w:rsidRDefault="00AB0D6D" w:rsidP="003241FE">
            <w:pPr>
              <w:spacing w:line="216" w:lineRule="auto"/>
              <w:jc w:val="center"/>
              <w:rPr>
                <w:rFonts w:ascii="Arial" w:hAnsi="Arial" w:cs="Arial"/>
                <w:sz w:val="22"/>
                <w:szCs w:val="22"/>
              </w:rPr>
            </w:pPr>
          </w:p>
        </w:tc>
        <w:tc>
          <w:tcPr>
            <w:tcW w:w="6210" w:type="dxa"/>
          </w:tcPr>
          <w:p w14:paraId="2C2023C0" w14:textId="77777777" w:rsidR="00AB0D6D" w:rsidRPr="001B6E58" w:rsidRDefault="00941513" w:rsidP="00076BB8">
            <w:pPr>
              <w:spacing w:before="60"/>
              <w:jc w:val="center"/>
              <w:rPr>
                <w:rFonts w:ascii="Arial" w:hAnsi="Arial" w:cs="Arial"/>
                <w:b/>
                <w:sz w:val="22"/>
                <w:szCs w:val="22"/>
              </w:rPr>
            </w:pPr>
            <w:r w:rsidRPr="000B1F27">
              <w:rPr>
                <w:rFonts w:ascii="Arial" w:hAnsi="Arial" w:cs="Arial"/>
                <w:sz w:val="22"/>
                <w:szCs w:val="22"/>
              </w:rPr>
              <w:t xml:space="preserve">  </w:t>
            </w:r>
            <w:r w:rsidR="00AB0D6D" w:rsidRPr="001B6E58">
              <w:rPr>
                <w:rFonts w:ascii="Arial" w:hAnsi="Arial" w:cs="Arial"/>
                <w:b/>
                <w:sz w:val="22"/>
                <w:szCs w:val="22"/>
              </w:rPr>
              <w:t>CỘNG HOÀ XÃ HỘI CHỦ NGHĨA VIỆT NAM</w:t>
            </w:r>
          </w:p>
          <w:p w14:paraId="680852B1" w14:textId="77777777" w:rsidR="00AB0D6D" w:rsidRPr="001B6E58" w:rsidRDefault="00AB0D6D" w:rsidP="003241FE">
            <w:pPr>
              <w:jc w:val="center"/>
              <w:rPr>
                <w:rFonts w:ascii="Arial" w:hAnsi="Arial" w:cs="Arial"/>
                <w:b/>
                <w:i/>
                <w:sz w:val="22"/>
                <w:szCs w:val="22"/>
              </w:rPr>
            </w:pPr>
            <w:r w:rsidRPr="001B6E58">
              <w:rPr>
                <w:rFonts w:ascii="Arial" w:hAnsi="Arial" w:cs="Arial"/>
                <w:b/>
                <w:i/>
                <w:sz w:val="22"/>
                <w:szCs w:val="22"/>
              </w:rPr>
              <w:t>Độc lập - Tự do - Hạnh phúc</w:t>
            </w:r>
          </w:p>
          <w:p w14:paraId="22593741" w14:textId="77777777" w:rsidR="00AB0D6D" w:rsidRPr="000B1F27" w:rsidRDefault="002D28FB" w:rsidP="003241FE">
            <w:pPr>
              <w:spacing w:line="216" w:lineRule="auto"/>
              <w:jc w:val="center"/>
              <w:rPr>
                <w:rFonts w:ascii="Arial" w:hAnsi="Arial" w:cs="Arial"/>
                <w:sz w:val="22"/>
                <w:szCs w:val="22"/>
              </w:rPr>
            </w:pPr>
            <w:r w:rsidRPr="001B6E58">
              <w:rPr>
                <w:rFonts w:ascii="Arial" w:hAnsi="Arial" w:cs="Arial"/>
                <w:b/>
                <w:sz w:val="22"/>
                <w:szCs w:val="22"/>
              </w:rPr>
              <w:t>-----o0o-----</w:t>
            </w:r>
          </w:p>
        </w:tc>
      </w:tr>
    </w:tbl>
    <w:p w14:paraId="28F19A02" w14:textId="77777777" w:rsidR="00730EA4" w:rsidRPr="00542259" w:rsidRDefault="00730EA4" w:rsidP="00D77EBA"/>
    <w:p w14:paraId="57AE01C9" w14:textId="77777777" w:rsidR="00DB74B5" w:rsidRPr="009C5385" w:rsidRDefault="00327594" w:rsidP="00327594">
      <w:pPr>
        <w:jc w:val="center"/>
        <w:rPr>
          <w:b/>
          <w:sz w:val="28"/>
          <w:szCs w:val="28"/>
        </w:rPr>
      </w:pPr>
      <w:r w:rsidRPr="009C5385">
        <w:rPr>
          <w:b/>
          <w:sz w:val="28"/>
          <w:szCs w:val="28"/>
        </w:rPr>
        <w:t>GIẤY XÁC NHẬN NHÂN VIÊN</w:t>
      </w:r>
    </w:p>
    <w:p w14:paraId="49876BAA" w14:textId="77777777" w:rsidR="00FB33C8" w:rsidRDefault="00FB33C8" w:rsidP="00FA40DC">
      <w:pPr>
        <w:rPr>
          <w:b/>
          <w:sz w:val="28"/>
          <w:szCs w:val="28"/>
        </w:rPr>
      </w:pPr>
    </w:p>
    <w:p w14:paraId="6B3A24F5" w14:textId="77777777" w:rsidR="00542259" w:rsidRPr="00542259" w:rsidRDefault="00542259" w:rsidP="00FA40DC">
      <w:pPr>
        <w:rPr>
          <w:b/>
          <w:sz w:val="28"/>
          <w:szCs w:val="28"/>
        </w:rPr>
      </w:pPr>
    </w:p>
    <w:p w14:paraId="30A8C0CB" w14:textId="77777777" w:rsidR="009603CD" w:rsidRDefault="009603CD" w:rsidP="00FA40DC">
      <w:pPr>
        <w:rPr>
          <w:b/>
        </w:rPr>
      </w:pPr>
      <w:r>
        <w:rPr>
          <w:b/>
        </w:rPr>
        <w:t>CÔNG TY TNHH PHẦN MỀM FPT xác nhận:</w:t>
      </w:r>
    </w:p>
    <w:p w14:paraId="54F8F3E7" w14:textId="77777777" w:rsidR="003941AE" w:rsidRDefault="003941AE" w:rsidP="00FA40DC">
      <w:pPr>
        <w:rPr>
          <w:b/>
        </w:rPr>
      </w:pPr>
    </w:p>
    <w:p w14:paraId="6DB1BBAF" w14:textId="77777777" w:rsidR="003941AE" w:rsidRPr="003941AE" w:rsidRDefault="003941AE" w:rsidP="003941AE">
      <w:pPr>
        <w:pStyle w:val="ListParagraph"/>
        <w:numPr>
          <w:ilvl w:val="0"/>
          <w:numId w:val="6"/>
        </w:numPr>
        <w:spacing w:line="360" w:lineRule="auto"/>
      </w:pPr>
      <w:r w:rsidRPr="003941AE">
        <w:t>Ông: Nguyễn Tuấn Khải</w:t>
      </w:r>
    </w:p>
    <w:p w14:paraId="567A0F73" w14:textId="77777777" w:rsidR="009D2A02" w:rsidRPr="008216AB" w:rsidRDefault="002A7E87" w:rsidP="0083768A">
      <w:pPr>
        <w:pStyle w:val="ListParagraph"/>
        <w:numPr>
          <w:ilvl w:val="0"/>
          <w:numId w:val="5"/>
        </w:numPr>
        <w:spacing w:line="360" w:lineRule="auto"/>
        <w:rPr>
          <w:rFonts w:eastAsia="Times New Roman"/>
          <w:color w:val="000000"/>
        </w:rPr>
      </w:pPr>
      <w:r w:rsidRPr="002A7E87">
        <w:t>Mã nhân viên: 00350718</w:t>
      </w:r>
    </w:p>
    <w:p w14:paraId="23AF97C1" w14:textId="77777777" w:rsidR="009C5385" w:rsidRPr="00B66621" w:rsidRDefault="00327594" w:rsidP="0083768A">
      <w:pPr>
        <w:pStyle w:val="ListParagraph"/>
        <w:numPr>
          <w:ilvl w:val="0"/>
          <w:numId w:val="5"/>
        </w:numPr>
        <w:spacing w:line="360" w:lineRule="auto"/>
      </w:pPr>
      <w:r w:rsidRPr="00B66621">
        <w:t>Ngày sinh:</w:t>
      </w:r>
      <w:r w:rsidR="002A7E87" w:rsidRPr="00B66621">
        <w:t xml:space="preserve"> 04/12/2004</w:t>
      </w:r>
    </w:p>
    <w:p w14:paraId="225D8CF3" w14:textId="77777777" w:rsidR="008D69D8" w:rsidRDefault="00327594" w:rsidP="0083768A">
      <w:pPr>
        <w:pStyle w:val="ListParagraph"/>
        <w:numPr>
          <w:ilvl w:val="0"/>
          <w:numId w:val="5"/>
        </w:numPr>
        <w:spacing w:line="360" w:lineRule="auto"/>
      </w:pPr>
      <w:r w:rsidRPr="00B66621">
        <w:t>Số CMND</w:t>
      </w:r>
      <w:r w:rsidR="008D69D8">
        <w:t>/CCCD</w:t>
      </w:r>
      <w:r w:rsidR="00646D36" w:rsidRPr="00B66621">
        <w:t>:</w:t>
      </w:r>
      <w:r w:rsidR="002A7E87" w:rsidRPr="00B66621">
        <w:t xml:space="preserve"> 001204043489</w:t>
      </w:r>
      <w:r w:rsidR="000A67C7">
        <w:t xml:space="preserve">          </w:t>
      </w:r>
      <w:r w:rsidR="00EB6AA4" w:rsidRPr="008216AB">
        <w:rPr>
          <w:bCs/>
        </w:rPr>
        <w:t>Ngày cấp</w:t>
      </w:r>
      <w:r w:rsidR="00EB6AA4" w:rsidRPr="00B66621">
        <w:t>:</w:t>
      </w:r>
      <w:r w:rsidR="00973A87">
        <w:t xml:space="preserve"> 29/04/2021</w:t>
      </w:r>
      <w:r w:rsidR="000A67C7">
        <w:t xml:space="preserve">          </w:t>
      </w:r>
    </w:p>
    <w:p w14:paraId="79F504D7" w14:textId="77777777" w:rsidR="009C5385" w:rsidRPr="00B66621" w:rsidRDefault="00097DE2" w:rsidP="008D69D8">
      <w:pPr>
        <w:pStyle w:val="ListParagraph"/>
        <w:spacing w:line="360" w:lineRule="auto"/>
      </w:pPr>
      <w:r w:rsidRPr="00B66621">
        <w:t>Nơ</w:t>
      </w:r>
      <w:r w:rsidR="00D0014E" w:rsidRPr="00B66621">
        <w:t>i cấp</w:t>
      </w:r>
      <w:r w:rsidR="001100D6" w:rsidRPr="00B66621">
        <w:t>:</w:t>
      </w:r>
      <w:r w:rsidR="006E63C9">
        <w:t xml:space="preserve"> </w:t>
      </w:r>
      <w:r w:rsidR="00973A87">
        <w:t>Cục Cảnh sát Q.lý HC về TTXH</w:t>
      </w:r>
      <w:r w:rsidR="000B1F27" w:rsidRPr="00B66621">
        <w:t xml:space="preserve"> </w:t>
      </w:r>
    </w:p>
    <w:p w14:paraId="47C79FA5" w14:textId="77777777" w:rsidR="003D7166" w:rsidRDefault="007412D7" w:rsidP="003D7166">
      <w:pPr>
        <w:pStyle w:val="ListParagraph"/>
        <w:numPr>
          <w:ilvl w:val="0"/>
          <w:numId w:val="5"/>
        </w:numPr>
        <w:spacing w:line="360" w:lineRule="auto"/>
      </w:pPr>
      <w:r w:rsidRPr="00B66621">
        <w:t>Hộ khẩu</w:t>
      </w:r>
      <w:r w:rsidR="00F7573C" w:rsidRPr="00B66621">
        <w:t xml:space="preserve"> thườ</w:t>
      </w:r>
      <w:r w:rsidR="00A07180" w:rsidRPr="00B66621">
        <w:t>ng trú</w:t>
      </w:r>
      <w:r w:rsidR="00646D36" w:rsidRPr="00B66621">
        <w:t xml:space="preserve">: </w:t>
      </w:r>
      <w:r w:rsidR="00973A87">
        <w:t>14 ngõ 252 phố Chợ Khâm Thiên, Phường Văn Miếu - Quốc Tử Giám, Thành phố Hà Nội</w:t>
      </w:r>
    </w:p>
    <w:p w14:paraId="50445A60" w14:textId="77777777" w:rsidR="003D7166" w:rsidRDefault="003D7166" w:rsidP="003D7166">
      <w:pPr>
        <w:pStyle w:val="ListParagraph"/>
        <w:numPr>
          <w:ilvl w:val="0"/>
          <w:numId w:val="5"/>
        </w:numPr>
        <w:spacing w:line="360" w:lineRule="auto"/>
      </w:pPr>
      <w:r>
        <w:t>Hiện tại đang ký hợp đồ</w:t>
      </w:r>
      <w:r w:rsidR="006271F8">
        <w:t xml:space="preserve">ng: HĐLĐ xác định thời hạn </w:t>
      </w:r>
      <w:r>
        <w:t>có hiệu lực từ 16/09/2025 đến 15/09/2026</w:t>
      </w:r>
    </w:p>
    <w:p w14:paraId="694C021E" w14:textId="7813F019" w:rsidR="009C5385" w:rsidRPr="009456E5" w:rsidRDefault="009C5385" w:rsidP="0083768A">
      <w:pPr>
        <w:pStyle w:val="ListParagraph"/>
        <w:numPr>
          <w:ilvl w:val="0"/>
          <w:numId w:val="5"/>
        </w:numPr>
        <w:spacing w:line="360" w:lineRule="auto"/>
      </w:pPr>
      <w:r w:rsidRPr="009456E5">
        <w:t>Thời gian đóng bảo hiểm xã hội tại Công ty t</w:t>
      </w:r>
      <w:r w:rsidR="003C3774">
        <w:t>ừ</w:t>
      </w:r>
      <w:r w:rsidR="00A57B5A">
        <w:rPr>
          <w:lang w:val="vi-VN"/>
        </w:rPr>
        <w:t xml:space="preserve"> 16/09/2025</w:t>
      </w:r>
      <w:bookmarkStart w:id="0" w:name="_GoBack"/>
      <w:bookmarkEnd w:id="0"/>
    </w:p>
    <w:p w14:paraId="23FA32A9" w14:textId="77777777" w:rsidR="009C5385" w:rsidRPr="009456E5" w:rsidRDefault="009C5385" w:rsidP="0083768A">
      <w:pPr>
        <w:pStyle w:val="ListParagraph"/>
        <w:numPr>
          <w:ilvl w:val="0"/>
          <w:numId w:val="5"/>
        </w:numPr>
        <w:spacing w:line="360" w:lineRule="auto"/>
      </w:pPr>
      <w:r w:rsidRPr="009456E5">
        <w:t>Chức danh công việc:</w:t>
      </w:r>
      <w:r w:rsidR="001B040F">
        <w:t xml:space="preserve"> Pre-Associate Data Engineer</w:t>
      </w:r>
    </w:p>
    <w:p w14:paraId="5076373D" w14:textId="77777777" w:rsidR="00D57C28" w:rsidRPr="00D57C28" w:rsidRDefault="00D57C28" w:rsidP="00D57C28">
      <w:pPr>
        <w:pStyle w:val="ListParagraph"/>
        <w:spacing w:line="360" w:lineRule="auto"/>
        <w:ind w:left="1080"/>
        <w:rPr>
          <w:highlight w:val="yellow"/>
        </w:rPr>
      </w:pPr>
    </w:p>
    <w:p w14:paraId="623201B0" w14:textId="77777777" w:rsidR="00295E9B" w:rsidRPr="009C5385" w:rsidRDefault="00295E9B" w:rsidP="00287915">
      <w:pPr>
        <w:spacing w:line="480" w:lineRule="auto"/>
      </w:pPr>
      <w:r>
        <w:t>Giấy xác nhận có thời hạn 01 tháng</w:t>
      </w:r>
      <w:r w:rsidR="00D76A4E">
        <w:t>, từ 04/11/2025 đến 04/12/2025</w:t>
      </w:r>
    </w:p>
    <w:p w14:paraId="3377B7AC" w14:textId="77777777" w:rsidR="009C5385" w:rsidRPr="00E972DB" w:rsidRDefault="009C5385" w:rsidP="000A67C7">
      <w:pPr>
        <w:spacing w:line="480" w:lineRule="auto"/>
        <w:rPr>
          <w:b/>
          <w:i/>
        </w:rPr>
      </w:pPr>
      <w:r w:rsidRPr="00E972DB">
        <w:rPr>
          <w:b/>
          <w:i/>
        </w:rPr>
        <w:t>Nếu cần biết thêm chi tiết. Vui lòng liên hệ đến:</w:t>
      </w:r>
    </w:p>
    <w:p w14:paraId="12CE0932" w14:textId="77777777" w:rsidR="009C5385" w:rsidRPr="009C5385" w:rsidRDefault="004B4B60" w:rsidP="000A67C7">
      <w:pPr>
        <w:spacing w:line="360" w:lineRule="auto"/>
      </w:pPr>
      <w:r>
        <w:t>CÔNG TY TNHH PHẦN MỀM FPT</w:t>
      </w:r>
    </w:p>
    <w:p w14:paraId="05437020" w14:textId="77777777" w:rsidR="00DA2F3B" w:rsidRPr="009C5385" w:rsidRDefault="00E948E1" w:rsidP="000A67C7">
      <w:pPr>
        <w:spacing w:line="360" w:lineRule="auto"/>
      </w:pPr>
      <w:r>
        <w:t>Tòa nhà FPT Cầu Giấy, phố Duy Tân, phường Cầu Giấy, Thành phố Hà Nội, Việt Nam</w:t>
      </w:r>
    </w:p>
    <w:p w14:paraId="07312E81" w14:textId="77777777" w:rsidR="009C5385" w:rsidRPr="009C5385" w:rsidRDefault="009C5385" w:rsidP="000A67C7">
      <w:pPr>
        <w:spacing w:line="360" w:lineRule="auto"/>
        <w:ind w:right="-367"/>
      </w:pPr>
      <w:r w:rsidRPr="009C5385">
        <w:t>Điện thoạ</w:t>
      </w:r>
      <w:r w:rsidR="00465565">
        <w:t xml:space="preserve">i:      </w:t>
      </w:r>
      <w:r w:rsidR="00C833E1">
        <w:t>0437689048</w:t>
      </w:r>
    </w:p>
    <w:p w14:paraId="04D1CB28" w14:textId="77777777" w:rsidR="009C5385" w:rsidRDefault="009D66A1" w:rsidP="000A67C7">
      <w:pPr>
        <w:spacing w:line="360" w:lineRule="auto"/>
        <w:ind w:right="-367"/>
      </w:pPr>
      <w:r>
        <w:t xml:space="preserve">Fax:                </w:t>
      </w:r>
      <w:r w:rsidR="001811A8">
        <w:t xml:space="preserve"> </w:t>
      </w:r>
    </w:p>
    <w:p w14:paraId="7F6B6B29" w14:textId="77777777" w:rsidR="00D77EBA" w:rsidRDefault="00D77EBA" w:rsidP="00F7573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8"/>
        <w:gridCol w:w="5332"/>
      </w:tblGrid>
      <w:tr w:rsidR="00B04E2C" w14:paraId="7EF590D2" w14:textId="77777777" w:rsidTr="00B04E2C">
        <w:tc>
          <w:tcPr>
            <w:tcW w:w="4158" w:type="dxa"/>
          </w:tcPr>
          <w:p w14:paraId="56FAF57C" w14:textId="77777777" w:rsidR="00B04E2C" w:rsidRDefault="00B04E2C" w:rsidP="00F7573C">
            <w:pPr>
              <w:spacing w:line="360" w:lineRule="auto"/>
              <w:rPr>
                <w:rFonts w:ascii="Arial" w:hAnsi="Arial" w:cs="Arial"/>
                <w:b/>
                <w:i/>
                <w:sz w:val="22"/>
                <w:szCs w:val="22"/>
              </w:rPr>
            </w:pPr>
          </w:p>
        </w:tc>
        <w:tc>
          <w:tcPr>
            <w:tcW w:w="5332" w:type="dxa"/>
          </w:tcPr>
          <w:p w14:paraId="74A87DF8" w14:textId="77777777" w:rsidR="00B04E2C" w:rsidRPr="00E20051" w:rsidRDefault="009366C9" w:rsidP="00B04E2C">
            <w:pPr>
              <w:spacing w:line="360" w:lineRule="auto"/>
              <w:jc w:val="center"/>
              <w:rPr>
                <w:i/>
              </w:rPr>
            </w:pPr>
            <w:r>
              <w:rPr>
                <w:i/>
              </w:rPr>
              <w:t>Hà Nội</w:t>
            </w:r>
            <w:r w:rsidR="00B04E2C" w:rsidRPr="00E20051">
              <w:rPr>
                <w:i/>
              </w:rPr>
              <w:t>, ngày 04 tháng 11 năm 2025</w:t>
            </w:r>
          </w:p>
        </w:tc>
      </w:tr>
      <w:tr w:rsidR="00B04E2C" w14:paraId="1369D90C" w14:textId="77777777" w:rsidTr="00B04E2C">
        <w:tc>
          <w:tcPr>
            <w:tcW w:w="4158" w:type="dxa"/>
          </w:tcPr>
          <w:p w14:paraId="2DC1C0B3" w14:textId="77777777" w:rsidR="00B04E2C" w:rsidRDefault="00B04E2C" w:rsidP="00F7573C">
            <w:pPr>
              <w:spacing w:line="360" w:lineRule="auto"/>
              <w:rPr>
                <w:rFonts w:ascii="Arial" w:hAnsi="Arial" w:cs="Arial"/>
                <w:b/>
                <w:i/>
                <w:sz w:val="22"/>
                <w:szCs w:val="22"/>
              </w:rPr>
            </w:pPr>
          </w:p>
        </w:tc>
        <w:tc>
          <w:tcPr>
            <w:tcW w:w="5332" w:type="dxa"/>
          </w:tcPr>
          <w:p w14:paraId="7D0A68F7" w14:textId="77777777" w:rsidR="00B04E2C" w:rsidRPr="00E20051" w:rsidRDefault="00B04E2C" w:rsidP="00B04E2C">
            <w:pPr>
              <w:spacing w:line="360" w:lineRule="auto"/>
              <w:jc w:val="center"/>
              <w:rPr>
                <w:b/>
                <w:i/>
              </w:rPr>
            </w:pPr>
            <w:r w:rsidRPr="00E20051">
              <w:rPr>
                <w:b/>
                <w:i/>
              </w:rPr>
              <w:t>Xác nhận củ</w:t>
            </w:r>
            <w:r w:rsidR="00CF6D37">
              <w:rPr>
                <w:b/>
                <w:i/>
              </w:rPr>
              <w:t>a C</w:t>
            </w:r>
            <w:r w:rsidRPr="00E20051">
              <w:rPr>
                <w:b/>
                <w:i/>
              </w:rPr>
              <w:t>ông ty</w:t>
            </w:r>
          </w:p>
        </w:tc>
      </w:tr>
    </w:tbl>
    <w:p w14:paraId="5EB86B03" w14:textId="77777777" w:rsidR="00B04E2C" w:rsidRPr="000B1F27" w:rsidRDefault="00B04E2C" w:rsidP="00F7573C">
      <w:pPr>
        <w:spacing w:line="360" w:lineRule="auto"/>
        <w:rPr>
          <w:rFonts w:ascii="Arial" w:hAnsi="Arial" w:cs="Arial"/>
          <w:b/>
          <w:i/>
          <w:sz w:val="22"/>
          <w:szCs w:val="22"/>
        </w:rPr>
      </w:pPr>
    </w:p>
    <w:p w14:paraId="63EE4122" w14:textId="77777777" w:rsidR="00C61C0C" w:rsidRPr="000B1F27" w:rsidRDefault="00C61C0C" w:rsidP="008177BC">
      <w:pPr>
        <w:tabs>
          <w:tab w:val="left" w:pos="1980"/>
        </w:tabs>
        <w:rPr>
          <w:rFonts w:ascii="Arial" w:hAnsi="Arial" w:cs="Arial"/>
          <w:sz w:val="22"/>
          <w:szCs w:val="22"/>
        </w:rPr>
      </w:pPr>
    </w:p>
    <w:p w14:paraId="46459689" w14:textId="77777777" w:rsidR="000B1F27" w:rsidRPr="000B1F27" w:rsidRDefault="000B1F27">
      <w:pPr>
        <w:tabs>
          <w:tab w:val="left" w:pos="1980"/>
        </w:tabs>
        <w:rPr>
          <w:rFonts w:ascii="Arial" w:hAnsi="Arial" w:cs="Arial"/>
          <w:sz w:val="22"/>
          <w:szCs w:val="22"/>
        </w:rPr>
      </w:pPr>
    </w:p>
    <w:sectPr w:rsidR="000B1F27" w:rsidRPr="000B1F27" w:rsidSect="00BB7843">
      <w:footerReference w:type="default" r:id="rId7"/>
      <w:pgSz w:w="11909" w:h="16834" w:code="9"/>
      <w:pgMar w:top="900" w:right="1109" w:bottom="1440" w:left="1526"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43483D" w14:textId="77777777" w:rsidR="006171C8" w:rsidRDefault="006171C8">
      <w:r>
        <w:separator/>
      </w:r>
    </w:p>
  </w:endnote>
  <w:endnote w:type="continuationSeparator" w:id="0">
    <w:p w14:paraId="45602CA9" w14:textId="77777777" w:rsidR="006171C8" w:rsidRDefault="00617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5"/>
      <w:gridCol w:w="3073"/>
      <w:gridCol w:w="3062"/>
    </w:tblGrid>
    <w:tr w:rsidR="00A62808" w:rsidRPr="00A62808" w14:paraId="68CAFF6D" w14:textId="77777777" w:rsidTr="00A62808">
      <w:trPr>
        <w:jc w:val="center"/>
      </w:trPr>
      <w:tc>
        <w:tcPr>
          <w:tcW w:w="3415" w:type="dxa"/>
        </w:tcPr>
        <w:p w14:paraId="752E5E58" w14:textId="77777777" w:rsidR="00A62808" w:rsidRPr="00A57B5A" w:rsidRDefault="00A62808" w:rsidP="004C4D62">
          <w:pPr>
            <w:pStyle w:val="Footer"/>
            <w:tabs>
              <w:tab w:val="clear" w:pos="4320"/>
              <w:tab w:val="clear" w:pos="8640"/>
            </w:tabs>
            <w:rPr>
              <w:rFonts w:ascii="Arial" w:hAnsi="Arial" w:cs="Arial"/>
              <w:sz w:val="16"/>
              <w:lang w:val="de-DE"/>
            </w:rPr>
          </w:pPr>
          <w:r w:rsidRPr="00A57B5A">
            <w:rPr>
              <w:rFonts w:ascii="Arial" w:hAnsi="Arial" w:cs="Arial"/>
              <w:sz w:val="16"/>
              <w:lang w:val="de-DE"/>
            </w:rPr>
            <w:t>08v-BM/HR/HDCV/FSOFT v1.2</w:t>
          </w:r>
        </w:p>
      </w:tc>
      <w:tc>
        <w:tcPr>
          <w:tcW w:w="3163" w:type="dxa"/>
        </w:tcPr>
        <w:p w14:paraId="0EE64876" w14:textId="77777777" w:rsidR="00A62808" w:rsidRPr="00A62808" w:rsidRDefault="00A62808" w:rsidP="00A62808">
          <w:pPr>
            <w:pStyle w:val="Footer"/>
            <w:tabs>
              <w:tab w:val="clear" w:pos="4320"/>
              <w:tab w:val="clear" w:pos="8640"/>
            </w:tabs>
            <w:jc w:val="center"/>
            <w:rPr>
              <w:rFonts w:ascii="Arial" w:hAnsi="Arial" w:cs="Arial"/>
              <w:sz w:val="16"/>
              <w:szCs w:val="16"/>
            </w:rPr>
          </w:pPr>
          <w:r w:rsidRPr="00A62808">
            <w:rPr>
              <w:rFonts w:ascii="Arial" w:hAnsi="Arial" w:cs="Arial"/>
              <w:sz w:val="16"/>
              <w:szCs w:val="16"/>
            </w:rPr>
            <w:t>Internal use</w:t>
          </w:r>
        </w:p>
      </w:tc>
      <w:tc>
        <w:tcPr>
          <w:tcW w:w="3164" w:type="dxa"/>
        </w:tcPr>
        <w:p w14:paraId="33769F53" w14:textId="77777777" w:rsidR="00A62808" w:rsidRPr="00A62808" w:rsidRDefault="00A62808" w:rsidP="00A62808">
          <w:pPr>
            <w:pStyle w:val="Footer"/>
            <w:tabs>
              <w:tab w:val="clear" w:pos="4320"/>
              <w:tab w:val="clear" w:pos="8640"/>
            </w:tabs>
            <w:jc w:val="right"/>
            <w:rPr>
              <w:rFonts w:ascii="Arial" w:hAnsi="Arial" w:cs="Arial"/>
              <w:sz w:val="16"/>
              <w:szCs w:val="16"/>
            </w:rPr>
          </w:pPr>
          <w:r w:rsidRPr="00A62808">
            <w:rPr>
              <w:rFonts w:ascii="Arial" w:hAnsi="Arial" w:cs="Arial"/>
              <w:sz w:val="16"/>
              <w:szCs w:val="16"/>
            </w:rPr>
            <w:t>1/1</w:t>
          </w:r>
        </w:p>
      </w:tc>
    </w:tr>
  </w:tbl>
  <w:p w14:paraId="4EB5F55A" w14:textId="77777777" w:rsidR="002D28FB" w:rsidRPr="00723C82" w:rsidRDefault="002D28FB" w:rsidP="00A62808">
    <w:pPr>
      <w:pStyle w:val="Footer"/>
      <w:jc w:val="center"/>
      <w:rPr>
        <w:rFonts w:ascii="Arial" w:hAnsi="Arial"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0A732D" w14:textId="77777777" w:rsidR="006171C8" w:rsidRDefault="006171C8">
      <w:r>
        <w:separator/>
      </w:r>
    </w:p>
  </w:footnote>
  <w:footnote w:type="continuationSeparator" w:id="0">
    <w:p w14:paraId="7CC93B80" w14:textId="77777777" w:rsidR="006171C8" w:rsidRDefault="00617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7863FB"/>
    <w:multiLevelType w:val="hybridMultilevel"/>
    <w:tmpl w:val="923A36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1672B5"/>
    <w:multiLevelType w:val="hybridMultilevel"/>
    <w:tmpl w:val="E14A6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73B85"/>
    <w:multiLevelType w:val="hybridMultilevel"/>
    <w:tmpl w:val="370ACB54"/>
    <w:lvl w:ilvl="0" w:tplc="045CA05A">
      <w:start w:val="100"/>
      <w:numFmt w:val="bullet"/>
      <w:lvlText w:val="-"/>
      <w:lvlJc w:val="left"/>
      <w:pPr>
        <w:tabs>
          <w:tab w:val="num" w:pos="720"/>
        </w:tabs>
        <w:ind w:left="720" w:hanging="360"/>
      </w:pPr>
      <w:rPr>
        <w:rFonts w:ascii="Tahoma" w:eastAsia="MS Mincho" w:hAnsi="Tahoma" w:cs="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B9626E5"/>
    <w:multiLevelType w:val="hybridMultilevel"/>
    <w:tmpl w:val="9A683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5252E0"/>
    <w:multiLevelType w:val="hybridMultilevel"/>
    <w:tmpl w:val="5822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6238CE"/>
    <w:multiLevelType w:val="hybridMultilevel"/>
    <w:tmpl w:val="D55E13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7AED"/>
    <w:rsid w:val="0000390A"/>
    <w:rsid w:val="00005BCE"/>
    <w:rsid w:val="00024903"/>
    <w:rsid w:val="000335F0"/>
    <w:rsid w:val="0003485A"/>
    <w:rsid w:val="0003791F"/>
    <w:rsid w:val="00047821"/>
    <w:rsid w:val="00050D15"/>
    <w:rsid w:val="00054F16"/>
    <w:rsid w:val="00055818"/>
    <w:rsid w:val="00061ECC"/>
    <w:rsid w:val="00076BB8"/>
    <w:rsid w:val="000837A0"/>
    <w:rsid w:val="0008397F"/>
    <w:rsid w:val="0008441F"/>
    <w:rsid w:val="00090701"/>
    <w:rsid w:val="00097DE2"/>
    <w:rsid w:val="000A67C7"/>
    <w:rsid w:val="000B1F27"/>
    <w:rsid w:val="000B4D46"/>
    <w:rsid w:val="000B6EFF"/>
    <w:rsid w:val="000C1E34"/>
    <w:rsid w:val="000C2D8D"/>
    <w:rsid w:val="000D0FB9"/>
    <w:rsid w:val="000D43DA"/>
    <w:rsid w:val="000D4653"/>
    <w:rsid w:val="000D5996"/>
    <w:rsid w:val="000E40DE"/>
    <w:rsid w:val="000E7AC7"/>
    <w:rsid w:val="000F041C"/>
    <w:rsid w:val="00102782"/>
    <w:rsid w:val="001100D6"/>
    <w:rsid w:val="00115A25"/>
    <w:rsid w:val="00132D03"/>
    <w:rsid w:val="00136579"/>
    <w:rsid w:val="0015641B"/>
    <w:rsid w:val="0016152F"/>
    <w:rsid w:val="00176AF0"/>
    <w:rsid w:val="00176B20"/>
    <w:rsid w:val="001811A8"/>
    <w:rsid w:val="001855A4"/>
    <w:rsid w:val="0019756B"/>
    <w:rsid w:val="001A011F"/>
    <w:rsid w:val="001B040F"/>
    <w:rsid w:val="001B6E58"/>
    <w:rsid w:val="001B7F76"/>
    <w:rsid w:val="001C1E36"/>
    <w:rsid w:val="001C1E68"/>
    <w:rsid w:val="001C2E95"/>
    <w:rsid w:val="001C5DDE"/>
    <w:rsid w:val="001D2942"/>
    <w:rsid w:val="001D69E3"/>
    <w:rsid w:val="001D6D5F"/>
    <w:rsid w:val="001F23D3"/>
    <w:rsid w:val="001F46B4"/>
    <w:rsid w:val="001F6051"/>
    <w:rsid w:val="001F73FC"/>
    <w:rsid w:val="0021356B"/>
    <w:rsid w:val="0021603E"/>
    <w:rsid w:val="0022782D"/>
    <w:rsid w:val="00233BA5"/>
    <w:rsid w:val="002359C1"/>
    <w:rsid w:val="00236817"/>
    <w:rsid w:val="00263BE6"/>
    <w:rsid w:val="00266B68"/>
    <w:rsid w:val="00273523"/>
    <w:rsid w:val="00287915"/>
    <w:rsid w:val="002927F2"/>
    <w:rsid w:val="00292F06"/>
    <w:rsid w:val="0029479A"/>
    <w:rsid w:val="00294CDF"/>
    <w:rsid w:val="00295E9B"/>
    <w:rsid w:val="002A1B10"/>
    <w:rsid w:val="002A3669"/>
    <w:rsid w:val="002A7E87"/>
    <w:rsid w:val="002B2415"/>
    <w:rsid w:val="002C4AC7"/>
    <w:rsid w:val="002D28FB"/>
    <w:rsid w:val="003114C1"/>
    <w:rsid w:val="00313C9A"/>
    <w:rsid w:val="0031607A"/>
    <w:rsid w:val="00316362"/>
    <w:rsid w:val="00323956"/>
    <w:rsid w:val="003241FE"/>
    <w:rsid w:val="00324AF1"/>
    <w:rsid w:val="00327594"/>
    <w:rsid w:val="0032788B"/>
    <w:rsid w:val="00342AA7"/>
    <w:rsid w:val="0034731A"/>
    <w:rsid w:val="003478E1"/>
    <w:rsid w:val="00350FA0"/>
    <w:rsid w:val="003618E5"/>
    <w:rsid w:val="00383C4A"/>
    <w:rsid w:val="00392228"/>
    <w:rsid w:val="003941AE"/>
    <w:rsid w:val="003A1214"/>
    <w:rsid w:val="003A6BDB"/>
    <w:rsid w:val="003B5074"/>
    <w:rsid w:val="003B73E4"/>
    <w:rsid w:val="003C3774"/>
    <w:rsid w:val="003D2127"/>
    <w:rsid w:val="003D7166"/>
    <w:rsid w:val="003D7A64"/>
    <w:rsid w:val="003E1284"/>
    <w:rsid w:val="003F3D23"/>
    <w:rsid w:val="004005F5"/>
    <w:rsid w:val="00404490"/>
    <w:rsid w:val="00413364"/>
    <w:rsid w:val="00420747"/>
    <w:rsid w:val="004239B7"/>
    <w:rsid w:val="004267B4"/>
    <w:rsid w:val="00435898"/>
    <w:rsid w:val="00442DC5"/>
    <w:rsid w:val="004516C7"/>
    <w:rsid w:val="00451FEB"/>
    <w:rsid w:val="004533C3"/>
    <w:rsid w:val="00465565"/>
    <w:rsid w:val="00465AE4"/>
    <w:rsid w:val="00475913"/>
    <w:rsid w:val="004834CA"/>
    <w:rsid w:val="00495246"/>
    <w:rsid w:val="00495CB8"/>
    <w:rsid w:val="004A188E"/>
    <w:rsid w:val="004A33DE"/>
    <w:rsid w:val="004A41F2"/>
    <w:rsid w:val="004B20CF"/>
    <w:rsid w:val="004B4B60"/>
    <w:rsid w:val="004B7E87"/>
    <w:rsid w:val="004C4E02"/>
    <w:rsid w:val="004D06FC"/>
    <w:rsid w:val="004D722F"/>
    <w:rsid w:val="004E1254"/>
    <w:rsid w:val="004E7BA5"/>
    <w:rsid w:val="004F0403"/>
    <w:rsid w:val="004F2138"/>
    <w:rsid w:val="004F21C3"/>
    <w:rsid w:val="004F3CA6"/>
    <w:rsid w:val="005215F5"/>
    <w:rsid w:val="00525189"/>
    <w:rsid w:val="005350B1"/>
    <w:rsid w:val="00535CC8"/>
    <w:rsid w:val="00541786"/>
    <w:rsid w:val="00542259"/>
    <w:rsid w:val="005554E0"/>
    <w:rsid w:val="005610AB"/>
    <w:rsid w:val="005713BE"/>
    <w:rsid w:val="005714B0"/>
    <w:rsid w:val="00571CEF"/>
    <w:rsid w:val="00585AB9"/>
    <w:rsid w:val="00594B30"/>
    <w:rsid w:val="005C096B"/>
    <w:rsid w:val="005D03C3"/>
    <w:rsid w:val="005D59F2"/>
    <w:rsid w:val="005E1934"/>
    <w:rsid w:val="005E2F91"/>
    <w:rsid w:val="005E449A"/>
    <w:rsid w:val="00615953"/>
    <w:rsid w:val="006171C8"/>
    <w:rsid w:val="00621D53"/>
    <w:rsid w:val="006271F8"/>
    <w:rsid w:val="006370DF"/>
    <w:rsid w:val="00637C9E"/>
    <w:rsid w:val="00640DDE"/>
    <w:rsid w:val="0064421F"/>
    <w:rsid w:val="006459EB"/>
    <w:rsid w:val="00646D36"/>
    <w:rsid w:val="00652A90"/>
    <w:rsid w:val="00667048"/>
    <w:rsid w:val="0067021D"/>
    <w:rsid w:val="00672166"/>
    <w:rsid w:val="006821E6"/>
    <w:rsid w:val="006A47A8"/>
    <w:rsid w:val="006B56A2"/>
    <w:rsid w:val="006C6456"/>
    <w:rsid w:val="006D4173"/>
    <w:rsid w:val="006E1701"/>
    <w:rsid w:val="006E4247"/>
    <w:rsid w:val="006E63C9"/>
    <w:rsid w:val="006F2936"/>
    <w:rsid w:val="00702EF6"/>
    <w:rsid w:val="00713ABB"/>
    <w:rsid w:val="00723C82"/>
    <w:rsid w:val="00724BD4"/>
    <w:rsid w:val="00725C80"/>
    <w:rsid w:val="00727AED"/>
    <w:rsid w:val="00730EA4"/>
    <w:rsid w:val="0073752F"/>
    <w:rsid w:val="007412D7"/>
    <w:rsid w:val="0076626A"/>
    <w:rsid w:val="007848A1"/>
    <w:rsid w:val="00787A22"/>
    <w:rsid w:val="007931E7"/>
    <w:rsid w:val="007A26E7"/>
    <w:rsid w:val="007A6042"/>
    <w:rsid w:val="007A6223"/>
    <w:rsid w:val="007B4887"/>
    <w:rsid w:val="007B5193"/>
    <w:rsid w:val="007C75CC"/>
    <w:rsid w:val="0080314D"/>
    <w:rsid w:val="00804D1E"/>
    <w:rsid w:val="00805412"/>
    <w:rsid w:val="0080718F"/>
    <w:rsid w:val="00813046"/>
    <w:rsid w:val="008177BC"/>
    <w:rsid w:val="008216AB"/>
    <w:rsid w:val="00825A62"/>
    <w:rsid w:val="0083768A"/>
    <w:rsid w:val="00837C26"/>
    <w:rsid w:val="0084272E"/>
    <w:rsid w:val="00854C46"/>
    <w:rsid w:val="00881B05"/>
    <w:rsid w:val="00883C0A"/>
    <w:rsid w:val="00892BC7"/>
    <w:rsid w:val="008B6AD4"/>
    <w:rsid w:val="008B7BB0"/>
    <w:rsid w:val="008B7D2B"/>
    <w:rsid w:val="008C0393"/>
    <w:rsid w:val="008C41A6"/>
    <w:rsid w:val="008D1C42"/>
    <w:rsid w:val="008D4D51"/>
    <w:rsid w:val="008D592D"/>
    <w:rsid w:val="008D69D8"/>
    <w:rsid w:val="008E4B5C"/>
    <w:rsid w:val="008E4B82"/>
    <w:rsid w:val="008E4EB4"/>
    <w:rsid w:val="008F70ED"/>
    <w:rsid w:val="008F74CD"/>
    <w:rsid w:val="00907AF1"/>
    <w:rsid w:val="00914335"/>
    <w:rsid w:val="00927938"/>
    <w:rsid w:val="009346BD"/>
    <w:rsid w:val="009366C9"/>
    <w:rsid w:val="00941513"/>
    <w:rsid w:val="009456E5"/>
    <w:rsid w:val="0095527E"/>
    <w:rsid w:val="009603CD"/>
    <w:rsid w:val="009669D8"/>
    <w:rsid w:val="00966CBF"/>
    <w:rsid w:val="009709FA"/>
    <w:rsid w:val="00973A87"/>
    <w:rsid w:val="00974F1C"/>
    <w:rsid w:val="00980185"/>
    <w:rsid w:val="0098239B"/>
    <w:rsid w:val="009855B5"/>
    <w:rsid w:val="00986A22"/>
    <w:rsid w:val="00986E6B"/>
    <w:rsid w:val="009B0897"/>
    <w:rsid w:val="009B3C74"/>
    <w:rsid w:val="009B5FCD"/>
    <w:rsid w:val="009C25A2"/>
    <w:rsid w:val="009C5385"/>
    <w:rsid w:val="009D2A02"/>
    <w:rsid w:val="009D66A1"/>
    <w:rsid w:val="009E0096"/>
    <w:rsid w:val="00A07180"/>
    <w:rsid w:val="00A07361"/>
    <w:rsid w:val="00A13FB3"/>
    <w:rsid w:val="00A359BE"/>
    <w:rsid w:val="00A43BF0"/>
    <w:rsid w:val="00A46EB1"/>
    <w:rsid w:val="00A558EE"/>
    <w:rsid w:val="00A55DF6"/>
    <w:rsid w:val="00A57B5A"/>
    <w:rsid w:val="00A62808"/>
    <w:rsid w:val="00A71DB2"/>
    <w:rsid w:val="00A72E34"/>
    <w:rsid w:val="00A74957"/>
    <w:rsid w:val="00A911F8"/>
    <w:rsid w:val="00A95BD0"/>
    <w:rsid w:val="00A96F12"/>
    <w:rsid w:val="00AA0FB0"/>
    <w:rsid w:val="00AB0D6D"/>
    <w:rsid w:val="00AC645F"/>
    <w:rsid w:val="00AE4AA9"/>
    <w:rsid w:val="00AE5228"/>
    <w:rsid w:val="00AF1FBE"/>
    <w:rsid w:val="00B04E2C"/>
    <w:rsid w:val="00B451EE"/>
    <w:rsid w:val="00B55230"/>
    <w:rsid w:val="00B60426"/>
    <w:rsid w:val="00B60934"/>
    <w:rsid w:val="00B64B48"/>
    <w:rsid w:val="00B66621"/>
    <w:rsid w:val="00B72474"/>
    <w:rsid w:val="00B74BFD"/>
    <w:rsid w:val="00B7551C"/>
    <w:rsid w:val="00B77A8A"/>
    <w:rsid w:val="00B837B9"/>
    <w:rsid w:val="00B83E8B"/>
    <w:rsid w:val="00B867CF"/>
    <w:rsid w:val="00B90E16"/>
    <w:rsid w:val="00B923B2"/>
    <w:rsid w:val="00B94116"/>
    <w:rsid w:val="00BA2F9D"/>
    <w:rsid w:val="00BA3962"/>
    <w:rsid w:val="00BA5D82"/>
    <w:rsid w:val="00BB2D48"/>
    <w:rsid w:val="00BB4F0F"/>
    <w:rsid w:val="00BB6C5D"/>
    <w:rsid w:val="00BB7843"/>
    <w:rsid w:val="00BB7DFB"/>
    <w:rsid w:val="00BC6D7A"/>
    <w:rsid w:val="00BD03D9"/>
    <w:rsid w:val="00BD241C"/>
    <w:rsid w:val="00BF0F11"/>
    <w:rsid w:val="00BF3A5B"/>
    <w:rsid w:val="00BF448A"/>
    <w:rsid w:val="00C24F43"/>
    <w:rsid w:val="00C340EA"/>
    <w:rsid w:val="00C4082D"/>
    <w:rsid w:val="00C61C0C"/>
    <w:rsid w:val="00C66D07"/>
    <w:rsid w:val="00C759E6"/>
    <w:rsid w:val="00C833E1"/>
    <w:rsid w:val="00C95AC6"/>
    <w:rsid w:val="00C97532"/>
    <w:rsid w:val="00CA0A34"/>
    <w:rsid w:val="00CA20EE"/>
    <w:rsid w:val="00CA3523"/>
    <w:rsid w:val="00CC4F26"/>
    <w:rsid w:val="00CC5416"/>
    <w:rsid w:val="00CE005B"/>
    <w:rsid w:val="00CF5EB1"/>
    <w:rsid w:val="00CF6D37"/>
    <w:rsid w:val="00CF760A"/>
    <w:rsid w:val="00D0014E"/>
    <w:rsid w:val="00D00BC8"/>
    <w:rsid w:val="00D01F44"/>
    <w:rsid w:val="00D03C36"/>
    <w:rsid w:val="00D215B9"/>
    <w:rsid w:val="00D223F8"/>
    <w:rsid w:val="00D25D6C"/>
    <w:rsid w:val="00D31441"/>
    <w:rsid w:val="00D336A6"/>
    <w:rsid w:val="00D41C9E"/>
    <w:rsid w:val="00D57C28"/>
    <w:rsid w:val="00D57DAE"/>
    <w:rsid w:val="00D6411A"/>
    <w:rsid w:val="00D64420"/>
    <w:rsid w:val="00D67D2D"/>
    <w:rsid w:val="00D7276C"/>
    <w:rsid w:val="00D76A4E"/>
    <w:rsid w:val="00D77EBA"/>
    <w:rsid w:val="00D83606"/>
    <w:rsid w:val="00D92BE8"/>
    <w:rsid w:val="00D9311E"/>
    <w:rsid w:val="00DA0CDF"/>
    <w:rsid w:val="00DA2F3B"/>
    <w:rsid w:val="00DA4879"/>
    <w:rsid w:val="00DA60B2"/>
    <w:rsid w:val="00DA7520"/>
    <w:rsid w:val="00DA78BC"/>
    <w:rsid w:val="00DB74B5"/>
    <w:rsid w:val="00DC2118"/>
    <w:rsid w:val="00DD44AB"/>
    <w:rsid w:val="00DD6810"/>
    <w:rsid w:val="00DD7EBC"/>
    <w:rsid w:val="00DF3353"/>
    <w:rsid w:val="00DF60E1"/>
    <w:rsid w:val="00E20051"/>
    <w:rsid w:val="00E31339"/>
    <w:rsid w:val="00E335B5"/>
    <w:rsid w:val="00E33809"/>
    <w:rsid w:val="00E50AD8"/>
    <w:rsid w:val="00E52FB8"/>
    <w:rsid w:val="00E62D47"/>
    <w:rsid w:val="00E66AD8"/>
    <w:rsid w:val="00E75506"/>
    <w:rsid w:val="00E85952"/>
    <w:rsid w:val="00E948E1"/>
    <w:rsid w:val="00E95F69"/>
    <w:rsid w:val="00E972DB"/>
    <w:rsid w:val="00EA1250"/>
    <w:rsid w:val="00EA499A"/>
    <w:rsid w:val="00EA60E9"/>
    <w:rsid w:val="00EB6AA4"/>
    <w:rsid w:val="00EB77C5"/>
    <w:rsid w:val="00EE502B"/>
    <w:rsid w:val="00EE6345"/>
    <w:rsid w:val="00F039DC"/>
    <w:rsid w:val="00F04B24"/>
    <w:rsid w:val="00F23107"/>
    <w:rsid w:val="00F26FBD"/>
    <w:rsid w:val="00F351A5"/>
    <w:rsid w:val="00F60068"/>
    <w:rsid w:val="00F634B4"/>
    <w:rsid w:val="00F7258F"/>
    <w:rsid w:val="00F727FA"/>
    <w:rsid w:val="00F7573C"/>
    <w:rsid w:val="00F82B57"/>
    <w:rsid w:val="00F83F79"/>
    <w:rsid w:val="00F86E80"/>
    <w:rsid w:val="00F9007E"/>
    <w:rsid w:val="00F91C69"/>
    <w:rsid w:val="00F91F20"/>
    <w:rsid w:val="00FA40DC"/>
    <w:rsid w:val="00FA6975"/>
    <w:rsid w:val="00FB01C4"/>
    <w:rsid w:val="00FB03B3"/>
    <w:rsid w:val="00FB33C8"/>
    <w:rsid w:val="00FB4F5C"/>
    <w:rsid w:val="00FB5141"/>
    <w:rsid w:val="00FB7887"/>
    <w:rsid w:val="00FC3CB1"/>
    <w:rsid w:val="00FD23F5"/>
    <w:rsid w:val="00FD5FE7"/>
    <w:rsid w:val="00FD7A87"/>
    <w:rsid w:val="00FE24D4"/>
    <w:rsid w:val="00FE564F"/>
    <w:rsid w:val="00FF4AF5"/>
    <w:rsid w:val="00FF7A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21383617"/>
  <w15:docId w15:val="{C7F5AD87-5D48-4CA0-BA6A-A58045F6B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69E3"/>
    <w:rPr>
      <w:sz w:val="24"/>
      <w:szCs w:val="24"/>
    </w:rPr>
  </w:style>
  <w:style w:type="paragraph" w:styleId="Heading2">
    <w:name w:val="heading 2"/>
    <w:basedOn w:val="Normal"/>
    <w:next w:val="Normal"/>
    <w:qFormat/>
    <w:rsid w:val="00D77EBA"/>
    <w:pPr>
      <w:keepNext/>
      <w:jc w:val="right"/>
      <w:outlineLvl w:val="1"/>
    </w:pPr>
    <w:rPr>
      <w:rFonts w:ascii=".VnTime" w:hAnsi=".VnTime"/>
      <w:i/>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77EBA"/>
    <w:pPr>
      <w:tabs>
        <w:tab w:val="center" w:pos="4320"/>
        <w:tab w:val="right" w:pos="8640"/>
      </w:tabs>
    </w:pPr>
    <w:rPr>
      <w:rFonts w:ascii=".VnTime" w:hAnsi=".VnTime"/>
      <w:szCs w:val="20"/>
    </w:rPr>
  </w:style>
  <w:style w:type="table" w:styleId="TableGrid">
    <w:name w:val="Table Grid"/>
    <w:basedOn w:val="TableNormal"/>
    <w:rsid w:val="00D77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A011F"/>
    <w:pPr>
      <w:tabs>
        <w:tab w:val="center" w:pos="4320"/>
        <w:tab w:val="right" w:pos="8640"/>
      </w:tabs>
    </w:pPr>
  </w:style>
  <w:style w:type="character" w:styleId="PageNumber">
    <w:name w:val="page number"/>
    <w:basedOn w:val="DefaultParagraphFont"/>
    <w:rsid w:val="001A011F"/>
  </w:style>
  <w:style w:type="paragraph" w:styleId="BalloonText">
    <w:name w:val="Balloon Text"/>
    <w:basedOn w:val="Normal"/>
    <w:semiHidden/>
    <w:rsid w:val="001C2E95"/>
    <w:rPr>
      <w:rFonts w:ascii="Tahoma" w:hAnsi="Tahoma" w:cs="Tahoma"/>
      <w:sz w:val="16"/>
      <w:szCs w:val="16"/>
    </w:rPr>
  </w:style>
  <w:style w:type="character" w:customStyle="1" w:styleId="FooterChar">
    <w:name w:val="Footer Char"/>
    <w:basedOn w:val="DefaultParagraphFont"/>
    <w:link w:val="Footer"/>
    <w:rsid w:val="00AB0D6D"/>
    <w:rPr>
      <w:rFonts w:ascii=".VnTime" w:hAnsi=".VnTime"/>
      <w:sz w:val="24"/>
    </w:rPr>
  </w:style>
  <w:style w:type="paragraph" w:styleId="ListParagraph">
    <w:name w:val="List Paragraph"/>
    <w:basedOn w:val="Normal"/>
    <w:uiPriority w:val="34"/>
    <w:qFormat/>
    <w:rsid w:val="009C5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26221">
      <w:bodyDiv w:val="1"/>
      <w:marLeft w:val="0"/>
      <w:marRight w:val="0"/>
      <w:marTop w:val="0"/>
      <w:marBottom w:val="0"/>
      <w:divBdr>
        <w:top w:val="none" w:sz="0" w:space="0" w:color="auto"/>
        <w:left w:val="none" w:sz="0" w:space="0" w:color="auto"/>
        <w:bottom w:val="none" w:sz="0" w:space="0" w:color="auto"/>
        <w:right w:val="none" w:sz="0" w:space="0" w:color="auto"/>
      </w:divBdr>
    </w:div>
    <w:div w:id="481582070">
      <w:bodyDiv w:val="1"/>
      <w:marLeft w:val="0"/>
      <w:marRight w:val="0"/>
      <w:marTop w:val="0"/>
      <w:marBottom w:val="0"/>
      <w:divBdr>
        <w:top w:val="none" w:sz="0" w:space="0" w:color="auto"/>
        <w:left w:val="none" w:sz="0" w:space="0" w:color="auto"/>
        <w:bottom w:val="none" w:sz="0" w:space="0" w:color="auto"/>
        <w:right w:val="none" w:sz="0" w:space="0" w:color="auto"/>
      </w:divBdr>
      <w:divsChild>
        <w:div w:id="490372863">
          <w:marLeft w:val="0"/>
          <w:marRight w:val="0"/>
          <w:marTop w:val="0"/>
          <w:marBottom w:val="0"/>
          <w:divBdr>
            <w:top w:val="none" w:sz="0" w:space="0" w:color="auto"/>
            <w:left w:val="none" w:sz="0" w:space="0" w:color="auto"/>
            <w:bottom w:val="none" w:sz="0" w:space="0" w:color="auto"/>
            <w:right w:val="none" w:sz="0" w:space="0" w:color="auto"/>
          </w:divBdr>
        </w:div>
      </w:divsChild>
    </w:div>
    <w:div w:id="668141273">
      <w:bodyDiv w:val="1"/>
      <w:marLeft w:val="0"/>
      <w:marRight w:val="0"/>
      <w:marTop w:val="0"/>
      <w:marBottom w:val="0"/>
      <w:divBdr>
        <w:top w:val="none" w:sz="0" w:space="0" w:color="auto"/>
        <w:left w:val="none" w:sz="0" w:space="0" w:color="auto"/>
        <w:bottom w:val="none" w:sz="0" w:space="0" w:color="auto"/>
        <w:right w:val="none" w:sz="0" w:space="0" w:color="auto"/>
      </w:divBdr>
    </w:div>
    <w:div w:id="711345353">
      <w:bodyDiv w:val="1"/>
      <w:marLeft w:val="0"/>
      <w:marRight w:val="0"/>
      <w:marTop w:val="0"/>
      <w:marBottom w:val="0"/>
      <w:divBdr>
        <w:top w:val="none" w:sz="0" w:space="0" w:color="auto"/>
        <w:left w:val="none" w:sz="0" w:space="0" w:color="auto"/>
        <w:bottom w:val="none" w:sz="0" w:space="0" w:color="auto"/>
        <w:right w:val="none" w:sz="0" w:space="0" w:color="auto"/>
      </w:divBdr>
    </w:div>
    <w:div w:id="1017921636">
      <w:bodyDiv w:val="1"/>
      <w:marLeft w:val="0"/>
      <w:marRight w:val="0"/>
      <w:marTop w:val="0"/>
      <w:marBottom w:val="0"/>
      <w:divBdr>
        <w:top w:val="none" w:sz="0" w:space="0" w:color="auto"/>
        <w:left w:val="none" w:sz="0" w:space="0" w:color="auto"/>
        <w:bottom w:val="none" w:sz="0" w:space="0" w:color="auto"/>
        <w:right w:val="none" w:sz="0" w:space="0" w:color="auto"/>
      </w:divBdr>
    </w:div>
    <w:div w:id="1164929495">
      <w:bodyDiv w:val="1"/>
      <w:marLeft w:val="0"/>
      <w:marRight w:val="0"/>
      <w:marTop w:val="0"/>
      <w:marBottom w:val="0"/>
      <w:divBdr>
        <w:top w:val="none" w:sz="0" w:space="0" w:color="auto"/>
        <w:left w:val="none" w:sz="0" w:space="0" w:color="auto"/>
        <w:bottom w:val="none" w:sz="0" w:space="0" w:color="auto"/>
        <w:right w:val="none" w:sz="0" w:space="0" w:color="auto"/>
      </w:divBdr>
    </w:div>
    <w:div w:id="1201436606">
      <w:bodyDiv w:val="1"/>
      <w:marLeft w:val="0"/>
      <w:marRight w:val="0"/>
      <w:marTop w:val="0"/>
      <w:marBottom w:val="0"/>
      <w:divBdr>
        <w:top w:val="none" w:sz="0" w:space="0" w:color="auto"/>
        <w:left w:val="none" w:sz="0" w:space="0" w:color="auto"/>
        <w:bottom w:val="none" w:sz="0" w:space="0" w:color="auto"/>
        <w:right w:val="none" w:sz="0" w:space="0" w:color="auto"/>
      </w:divBdr>
    </w:div>
    <w:div w:id="1365516734">
      <w:bodyDiv w:val="1"/>
      <w:marLeft w:val="0"/>
      <w:marRight w:val="0"/>
      <w:marTop w:val="0"/>
      <w:marBottom w:val="0"/>
      <w:divBdr>
        <w:top w:val="none" w:sz="0" w:space="0" w:color="auto"/>
        <w:left w:val="none" w:sz="0" w:space="0" w:color="auto"/>
        <w:bottom w:val="none" w:sz="0" w:space="0" w:color="auto"/>
        <w:right w:val="none" w:sz="0" w:space="0" w:color="auto"/>
      </w:divBdr>
    </w:div>
    <w:div w:id="1450975780">
      <w:bodyDiv w:val="1"/>
      <w:marLeft w:val="0"/>
      <w:marRight w:val="0"/>
      <w:marTop w:val="0"/>
      <w:marBottom w:val="0"/>
      <w:divBdr>
        <w:top w:val="none" w:sz="0" w:space="0" w:color="auto"/>
        <w:left w:val="none" w:sz="0" w:space="0" w:color="auto"/>
        <w:bottom w:val="none" w:sz="0" w:space="0" w:color="auto"/>
        <w:right w:val="none" w:sz="0" w:space="0" w:color="auto"/>
      </w:divBdr>
    </w:div>
    <w:div w:id="1585020894">
      <w:bodyDiv w:val="1"/>
      <w:marLeft w:val="0"/>
      <w:marRight w:val="0"/>
      <w:marTop w:val="0"/>
      <w:marBottom w:val="0"/>
      <w:divBdr>
        <w:top w:val="none" w:sz="0" w:space="0" w:color="auto"/>
        <w:left w:val="none" w:sz="0" w:space="0" w:color="auto"/>
        <w:bottom w:val="none" w:sz="0" w:space="0" w:color="auto"/>
        <w:right w:val="none" w:sz="0" w:space="0" w:color="auto"/>
      </w:divBdr>
      <w:divsChild>
        <w:div w:id="1020815059">
          <w:marLeft w:val="0"/>
          <w:marRight w:val="0"/>
          <w:marTop w:val="0"/>
          <w:marBottom w:val="0"/>
          <w:divBdr>
            <w:top w:val="none" w:sz="0" w:space="0" w:color="auto"/>
            <w:left w:val="none" w:sz="0" w:space="0" w:color="auto"/>
            <w:bottom w:val="none" w:sz="0" w:space="0" w:color="auto"/>
            <w:right w:val="none" w:sz="0" w:space="0" w:color="auto"/>
          </w:divBdr>
        </w:div>
      </w:divsChild>
    </w:div>
    <w:div w:id="1935505851">
      <w:bodyDiv w:val="1"/>
      <w:marLeft w:val="0"/>
      <w:marRight w:val="0"/>
      <w:marTop w:val="0"/>
      <w:marBottom w:val="0"/>
      <w:divBdr>
        <w:top w:val="none" w:sz="0" w:space="0" w:color="auto"/>
        <w:left w:val="none" w:sz="0" w:space="0" w:color="auto"/>
        <w:bottom w:val="none" w:sz="0" w:space="0" w:color="auto"/>
        <w:right w:val="none" w:sz="0" w:space="0" w:color="auto"/>
      </w:divBdr>
    </w:div>
    <w:div w:id="1994023555">
      <w:bodyDiv w:val="1"/>
      <w:marLeft w:val="0"/>
      <w:marRight w:val="0"/>
      <w:marTop w:val="0"/>
      <w:marBottom w:val="0"/>
      <w:divBdr>
        <w:top w:val="none" w:sz="0" w:space="0" w:color="auto"/>
        <w:left w:val="none" w:sz="0" w:space="0" w:color="auto"/>
        <w:bottom w:val="none" w:sz="0" w:space="0" w:color="auto"/>
        <w:right w:val="none" w:sz="0" w:space="0" w:color="auto"/>
      </w:divBdr>
      <w:divsChild>
        <w:div w:id="348684183">
          <w:marLeft w:val="0"/>
          <w:marRight w:val="0"/>
          <w:marTop w:val="0"/>
          <w:marBottom w:val="0"/>
          <w:divBdr>
            <w:top w:val="none" w:sz="0" w:space="0" w:color="auto"/>
            <w:left w:val="none" w:sz="0" w:space="0" w:color="auto"/>
            <w:bottom w:val="none" w:sz="0" w:space="0" w:color="auto"/>
            <w:right w:val="none" w:sz="0" w:space="0" w:color="auto"/>
          </w:divBdr>
        </w:div>
        <w:div w:id="887183087">
          <w:marLeft w:val="0"/>
          <w:marRight w:val="0"/>
          <w:marTop w:val="0"/>
          <w:marBottom w:val="0"/>
          <w:divBdr>
            <w:top w:val="none" w:sz="0" w:space="0" w:color="auto"/>
            <w:left w:val="none" w:sz="0" w:space="0" w:color="auto"/>
            <w:bottom w:val="none" w:sz="0" w:space="0" w:color="auto"/>
            <w:right w:val="none" w:sz="0" w:space="0" w:color="auto"/>
          </w:divBdr>
        </w:div>
        <w:div w:id="1024743367">
          <w:marLeft w:val="0"/>
          <w:marRight w:val="0"/>
          <w:marTop w:val="0"/>
          <w:marBottom w:val="0"/>
          <w:divBdr>
            <w:top w:val="none" w:sz="0" w:space="0" w:color="auto"/>
            <w:left w:val="none" w:sz="0" w:space="0" w:color="auto"/>
            <w:bottom w:val="none" w:sz="0" w:space="0" w:color="auto"/>
            <w:right w:val="none" w:sz="0" w:space="0" w:color="auto"/>
          </w:divBdr>
        </w:div>
        <w:div w:id="2008247932">
          <w:marLeft w:val="0"/>
          <w:marRight w:val="0"/>
          <w:marTop w:val="0"/>
          <w:marBottom w:val="0"/>
          <w:divBdr>
            <w:top w:val="none" w:sz="0" w:space="0" w:color="auto"/>
            <w:left w:val="none" w:sz="0" w:space="0" w:color="auto"/>
            <w:bottom w:val="none" w:sz="0" w:space="0" w:color="auto"/>
            <w:right w:val="none" w:sz="0" w:space="0" w:color="auto"/>
          </w:divBdr>
        </w:div>
      </w:divsChild>
    </w:div>
    <w:div w:id="2027901946">
      <w:bodyDiv w:val="1"/>
      <w:marLeft w:val="0"/>
      <w:marRight w:val="0"/>
      <w:marTop w:val="0"/>
      <w:marBottom w:val="0"/>
      <w:divBdr>
        <w:top w:val="none" w:sz="0" w:space="0" w:color="auto"/>
        <w:left w:val="none" w:sz="0" w:space="0" w:color="auto"/>
        <w:bottom w:val="none" w:sz="0" w:space="0" w:color="auto"/>
        <w:right w:val="none" w:sz="0" w:space="0" w:color="auto"/>
      </w:divBdr>
    </w:div>
    <w:div w:id="2102331776">
      <w:bodyDiv w:val="1"/>
      <w:marLeft w:val="0"/>
      <w:marRight w:val="0"/>
      <w:marTop w:val="0"/>
      <w:marBottom w:val="0"/>
      <w:divBdr>
        <w:top w:val="none" w:sz="0" w:space="0" w:color="auto"/>
        <w:left w:val="none" w:sz="0" w:space="0" w:color="auto"/>
        <w:bottom w:val="none" w:sz="0" w:space="0" w:color="auto"/>
        <w:right w:val="none" w:sz="0" w:space="0" w:color="auto"/>
      </w:divBdr>
    </w:div>
    <w:div w:id="212129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btn\Downloads\Bieu%20mau_Giay%20xac%20nhan%20nhan%20vi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Bieu mau_Giay xac nhan nhan vien.dot</Template>
  <TotalTime>5076</TotalTime>
  <Pages>1</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Giấy xác nhận nhân viên</vt:lpstr>
    </vt:vector>
  </TitlesOfParts>
  <Manager>Nguyen Lam Phuong</Manager>
  <Company>FSOFT</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xác nhận nhân viên</dc:title>
  <dc:subject>1/2</dc:subject>
  <dc:creator>Bui Thi Ngoc Thu (SSC.HL)</dc:creator>
  <dc:description>Cập nhật thông tin Công ty từ Công ty Cổ phần phần mềm FPT thành Công ty TNHH FPT
Lý do:
Theo thông báo số 01092011/TB/FSOFT/TGĐ của Tổng Giám đốc Công ty Cổ phần Phần mềm FPT về việc chuyển đổi hình thức Công ty từ Công ty Cổ phần phần mềm FPT sang Công ty TNHH FPT, hiệu lực từ 1/9/2011.</dc:description>
  <cp:lastModifiedBy>Khai Nguyen Tuan</cp:lastModifiedBy>
  <cp:revision>275</cp:revision>
  <cp:lastPrinted>2023-01-05T07:54:00Z</cp:lastPrinted>
  <dcterms:created xsi:type="dcterms:W3CDTF">2016-03-11T02:59:00Z</dcterms:created>
  <dcterms:modified xsi:type="dcterms:W3CDTF">2025-11-04T06:12:00Z</dcterms:modified>
  <cp:category>Biểu Mẫu</cp:category>
  <cp:contentStatus>30/11/2011</cp:contentStatus>
</cp:coreProperties>
</file>